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138BC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55AA87A5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0A22AED2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68516481" w14:textId="60587B36" w:rsidR="007A66CA" w:rsidRDefault="008B30D6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40"/>
        </w:rPr>
      </w:pPr>
      <w:r w:rsidRPr="00E65B7B">
        <w:rPr>
          <w:rFonts w:ascii="Arial" w:eastAsia="標楷體" w:hAnsi="Arial" w:cs="Arial" w:hint="eastAsia"/>
          <w:sz w:val="56"/>
          <w:highlight w:val="yellow"/>
        </w:rPr>
        <w:t>OOOO</w:t>
      </w:r>
      <w:r w:rsidR="008F78B9" w:rsidRPr="00E65B7B">
        <w:rPr>
          <w:rFonts w:ascii="Arial" w:eastAsia="標楷體" w:hAnsi="Arial" w:cs="Arial" w:hint="eastAsia"/>
          <w:sz w:val="56"/>
          <w:highlight w:val="yellow"/>
        </w:rPr>
        <w:t>股份有限公司</w:t>
      </w:r>
    </w:p>
    <w:p w14:paraId="1589A0FA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24"/>
        </w:rPr>
      </w:pPr>
    </w:p>
    <w:p w14:paraId="5BF150D0" w14:textId="77777777" w:rsidR="007A66CA" w:rsidRDefault="007A66CA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53B62C07" w14:textId="77777777" w:rsidR="00B47DF5" w:rsidRDefault="007A66CA" w:rsidP="007A66CA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Arial" w:eastAsia="標楷體" w:hAnsi="Arial" w:hint="eastAsia"/>
          <w:b/>
          <w:color w:val="000000"/>
          <w:sz w:val="36"/>
          <w:szCs w:val="36"/>
        </w:rPr>
        <w:t>「資訊安全管理系統」</w:t>
      </w:r>
    </w:p>
    <w:p w14:paraId="0EC3FB09" w14:textId="77777777" w:rsidR="00B47DF5" w:rsidRDefault="005E1681" w:rsidP="00B47DF5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標楷體" w:eastAsia="標楷體" w:hAnsi="標楷體" w:hint="eastAsia"/>
          <w:b/>
          <w:color w:val="000000"/>
          <w:sz w:val="36"/>
          <w:szCs w:val="36"/>
        </w:rPr>
        <w:t>ISMS</w:t>
      </w:r>
      <w:r w:rsidR="00B47DF5" w:rsidRPr="00B47DF5">
        <w:rPr>
          <w:rFonts w:ascii="標楷體" w:eastAsia="標楷體" w:hAnsi="標楷體" w:hint="eastAsia"/>
          <w:b/>
          <w:color w:val="000000"/>
          <w:sz w:val="36"/>
          <w:szCs w:val="36"/>
        </w:rPr>
        <w:t>內部稽核計畫</w:t>
      </w:r>
    </w:p>
    <w:p w14:paraId="0F8250BA" w14:textId="77777777" w:rsidR="00B47DF5" w:rsidRDefault="00B47DF5" w:rsidP="00B47DF5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b/>
          <w:sz w:val="36"/>
          <w:szCs w:val="24"/>
        </w:rPr>
      </w:pPr>
    </w:p>
    <w:p w14:paraId="155FBBDA" w14:textId="77777777" w:rsidR="00B47DF5" w:rsidRDefault="00B47DF5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b/>
          <w:sz w:val="36"/>
        </w:rPr>
      </w:pPr>
    </w:p>
    <w:p w14:paraId="14B64A3A" w14:textId="4EE77CEF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文件編號：</w:t>
      </w:r>
      <w:r w:rsidR="00C803E5">
        <w:rPr>
          <w:rFonts w:ascii="Arial" w:eastAsia="標楷體" w:hAnsi="Arial" w:cs="Arial"/>
          <w:sz w:val="28"/>
        </w:rPr>
        <w:t>IS-0</w:t>
      </w:r>
      <w:r w:rsidR="00E06E88">
        <w:rPr>
          <w:rFonts w:ascii="Arial" w:eastAsia="標楷體" w:hAnsi="Arial" w:cs="Arial" w:hint="eastAsia"/>
          <w:sz w:val="28"/>
        </w:rPr>
        <w:t>02-07</w:t>
      </w:r>
    </w:p>
    <w:p w14:paraId="304A571B" w14:textId="77777777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機密等級：限閱</w:t>
      </w:r>
    </w:p>
    <w:p w14:paraId="2EFC7DF4" w14:textId="10DCF08A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制訂日期：</w:t>
      </w:r>
      <w:r w:rsidR="008B30D6" w:rsidRPr="00E65B7B">
        <w:rPr>
          <w:rFonts w:ascii="Arial" w:eastAsia="標楷體" w:hAnsi="Arial" w:cs="Arial" w:hint="eastAsia"/>
          <w:sz w:val="28"/>
          <w:highlight w:val="yellow"/>
        </w:rPr>
        <w:t>OOO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年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07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月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01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日</w:t>
      </w:r>
    </w:p>
    <w:p w14:paraId="2778B6A2" w14:textId="77777777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紀錄編號：</w:t>
      </w:r>
      <w:r w:rsidR="007A66CA" w:rsidRPr="00E65B7B">
        <w:rPr>
          <w:rFonts w:ascii="Arial" w:eastAsia="標楷體" w:hAnsi="Arial" w:cs="Arial"/>
          <w:sz w:val="28"/>
          <w:highlight w:val="yellow"/>
        </w:rPr>
        <w:t>IS-R-</w:t>
      </w:r>
      <w:r w:rsidR="00C803E5" w:rsidRPr="00E65B7B">
        <w:rPr>
          <w:rFonts w:ascii="Arial" w:eastAsia="標楷體" w:hAnsi="Arial" w:cs="Arial"/>
          <w:sz w:val="28"/>
          <w:highlight w:val="yellow"/>
        </w:rPr>
        <w:t>26</w:t>
      </w:r>
      <w:r w:rsidRPr="00E65B7B">
        <w:rPr>
          <w:rFonts w:ascii="Arial" w:eastAsia="標楷體" w:hAnsi="Arial" w:cs="Arial"/>
          <w:sz w:val="28"/>
          <w:highlight w:val="yellow"/>
        </w:rPr>
        <w:t>-XXXXXX-XX</w:t>
      </w:r>
    </w:p>
    <w:p w14:paraId="5D033925" w14:textId="39752041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擬案部門：</w:t>
      </w:r>
      <w:proofErr w:type="gramStart"/>
      <w:r w:rsidR="006C4A26">
        <w:rPr>
          <w:rFonts w:ascii="Arial" w:eastAsia="標楷體" w:hAnsi="Arial" w:cs="Arial" w:hint="eastAsia"/>
          <w:sz w:val="28"/>
        </w:rPr>
        <w:t>資安</w:t>
      </w:r>
      <w:r w:rsidR="00E65B7B">
        <w:rPr>
          <w:rFonts w:ascii="Arial" w:eastAsia="標楷體" w:hAnsi="Arial" w:cs="Arial" w:hint="eastAsia"/>
          <w:sz w:val="28"/>
        </w:rPr>
        <w:t>稽核</w:t>
      </w:r>
      <w:proofErr w:type="gramEnd"/>
      <w:r w:rsidR="006C4A26">
        <w:rPr>
          <w:rFonts w:ascii="Arial" w:eastAsia="標楷體" w:hAnsi="Arial" w:cs="Arial" w:hint="eastAsia"/>
          <w:sz w:val="28"/>
        </w:rPr>
        <w:t>小組</w:t>
      </w:r>
    </w:p>
    <w:p w14:paraId="5FB4278B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1D5DD6F1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6"/>
        <w:gridCol w:w="3238"/>
      </w:tblGrid>
      <w:tr w:rsidR="005E1681" w14:paraId="7B25A3CA" w14:textId="77777777" w:rsidTr="005E1681">
        <w:trPr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8E0E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核准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72E6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擬案</w:t>
            </w:r>
          </w:p>
        </w:tc>
      </w:tr>
      <w:tr w:rsidR="005E1681" w14:paraId="59ABFCA5" w14:textId="77777777" w:rsidTr="00B47DF5">
        <w:trPr>
          <w:trHeight w:val="1802"/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6C19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F4B0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</w:tr>
    </w:tbl>
    <w:p w14:paraId="360837C2" w14:textId="77777777" w:rsidR="00B47DF5" w:rsidRDefault="00B47DF5" w:rsidP="00B47DF5">
      <w:pPr>
        <w:widowControl/>
        <w:rPr>
          <w:rFonts w:ascii="Arial" w:eastAsia="標楷體" w:hAnsi="Arial" w:cs="Arial"/>
          <w:sz w:val="28"/>
        </w:rPr>
        <w:sectPr w:rsidR="00B47DF5">
          <w:headerReference w:type="default" r:id="rId11"/>
          <w:footerReference w:type="default" r:id="rId12"/>
          <w:pgSz w:w="11906" w:h="16838"/>
          <w:pgMar w:top="1134" w:right="851" w:bottom="1134" w:left="851" w:header="851" w:footer="283" w:gutter="0"/>
          <w:pgNumType w:start="1"/>
          <w:cols w:space="720"/>
          <w:docGrid w:type="lines" w:linePitch="360"/>
        </w:sectPr>
      </w:pPr>
    </w:p>
    <w:p w14:paraId="744FE3F1" w14:textId="7EAABB1F" w:rsidR="004A22A2" w:rsidRPr="005E1681" w:rsidRDefault="005E1681" w:rsidP="005E1681">
      <w:pPr>
        <w:pStyle w:val="1"/>
      </w:pPr>
      <w:bookmarkStart w:id="0" w:name="_Toc5020813"/>
      <w:r>
        <w:rPr>
          <w:rFonts w:hint="eastAsia"/>
        </w:rPr>
        <w:lastRenderedPageBreak/>
        <w:t>目的：</w:t>
      </w:r>
      <w:r w:rsidR="007D7F48" w:rsidRPr="005E1681">
        <w:rPr>
          <w:rFonts w:ascii="標楷體" w:hAnsi="標楷體" w:hint="eastAsia"/>
        </w:rPr>
        <w:t>為落實</w:t>
      </w:r>
      <w:bookmarkStart w:id="1" w:name="_GoBack"/>
      <w:bookmarkEnd w:id="1"/>
      <w:r w:rsidR="008B30D6" w:rsidRPr="002853C1">
        <w:rPr>
          <w:rFonts w:hint="eastAsia"/>
          <w:szCs w:val="28"/>
          <w:highlight w:val="yellow"/>
        </w:rPr>
        <w:t>OOOO</w:t>
      </w:r>
      <w:r w:rsidR="008F78B9" w:rsidRPr="002853C1">
        <w:rPr>
          <w:rFonts w:hint="eastAsia"/>
          <w:szCs w:val="28"/>
          <w:highlight w:val="yellow"/>
        </w:rPr>
        <w:t>股份有限公司</w:t>
      </w:r>
      <w:r w:rsidR="003B6395" w:rsidRPr="005E1681">
        <w:rPr>
          <w:rFonts w:ascii="標楷體" w:hAnsi="標楷體" w:hint="eastAsia"/>
        </w:rPr>
        <w:t>（以下簡稱</w:t>
      </w:r>
      <w:r w:rsidR="00CC1ECF" w:rsidRPr="005E1681">
        <w:rPr>
          <w:rFonts w:ascii="標楷體" w:hAnsi="標楷體" w:hint="eastAsia"/>
        </w:rPr>
        <w:t>本公司</w:t>
      </w:r>
      <w:r w:rsidR="003B6395" w:rsidRPr="005E1681">
        <w:rPr>
          <w:rFonts w:ascii="標楷體" w:hAnsi="標楷體" w:hint="eastAsia"/>
        </w:rPr>
        <w:t>）資訊安全管理制度執行，以反映政策、法令、技術及現行業務之最新狀況，確保資訊安全政策與資訊安全實務作業之有效性及可行性。</w:t>
      </w:r>
      <w:bookmarkEnd w:id="0"/>
    </w:p>
    <w:p w14:paraId="37E885EB" w14:textId="77777777" w:rsidR="004A22A2" w:rsidRPr="005E1681" w:rsidRDefault="003B6395" w:rsidP="005E1681">
      <w:pPr>
        <w:pStyle w:val="1"/>
      </w:pPr>
      <w:bookmarkStart w:id="2" w:name="_Toc5020814"/>
      <w:r w:rsidRPr="00041729">
        <w:rPr>
          <w:rFonts w:hint="eastAsia"/>
        </w:rPr>
        <w:t>目標</w:t>
      </w:r>
      <w:r w:rsidR="005E1681">
        <w:rPr>
          <w:rFonts w:hint="eastAsia"/>
        </w:rPr>
        <w:t>：</w:t>
      </w:r>
      <w:r w:rsidRPr="005E1681">
        <w:rPr>
          <w:rFonts w:ascii="標楷體" w:hAnsi="標楷體" w:hint="eastAsia"/>
        </w:rPr>
        <w:t>符合</w:t>
      </w:r>
      <w:r w:rsidR="00CC1ECF" w:rsidRPr="005E1681">
        <w:rPr>
          <w:rFonts w:ascii="標楷體" w:hAnsi="標楷體" w:hint="eastAsia"/>
        </w:rPr>
        <w:t>本公司</w:t>
      </w:r>
      <w:r w:rsidRPr="005E1681">
        <w:rPr>
          <w:rFonts w:ascii="標楷體" w:hAnsi="標楷體" w:hint="eastAsia"/>
        </w:rPr>
        <w:t>所訂定之資訊安全政策及各項安全管理規定。</w:t>
      </w:r>
      <w:bookmarkEnd w:id="2"/>
    </w:p>
    <w:p w14:paraId="6E665B77" w14:textId="77777777" w:rsidR="004A22A2" w:rsidRPr="005E1681" w:rsidRDefault="003B6395" w:rsidP="005E1681">
      <w:pPr>
        <w:pStyle w:val="1"/>
        <w:rPr>
          <w:rFonts w:ascii="標楷體" w:hAnsi="標楷體"/>
        </w:rPr>
      </w:pPr>
      <w:bookmarkStart w:id="3" w:name="_Toc5020815"/>
      <w:r w:rsidRPr="00041729">
        <w:rPr>
          <w:rFonts w:ascii="標楷體" w:hAnsi="標楷體" w:hint="eastAsia"/>
        </w:rPr>
        <w:t>稽核範圍</w:t>
      </w:r>
      <w:r w:rsidR="005E1681">
        <w:rPr>
          <w:rFonts w:ascii="標楷體" w:hAnsi="標楷體" w:hint="eastAsia"/>
        </w:rPr>
        <w:t>：</w:t>
      </w:r>
      <w:r w:rsidR="00CC1ECF" w:rsidRPr="005E1681">
        <w:rPr>
          <w:rFonts w:ascii="標楷體" w:hAnsi="標楷體" w:hint="eastAsia"/>
        </w:rPr>
        <w:t>本公司</w:t>
      </w:r>
      <w:r w:rsidR="005E1681">
        <w:rPr>
          <w:rFonts w:ascii="標楷體" w:hAnsi="標楷體" w:hint="eastAsia"/>
        </w:rPr>
        <w:t>ISMS</w:t>
      </w:r>
      <w:r w:rsidRPr="005E1681">
        <w:rPr>
          <w:rFonts w:ascii="標楷體" w:hAnsi="標楷體" w:hint="eastAsia"/>
        </w:rPr>
        <w:t>施作範圍內之相關資訊業務。</w:t>
      </w:r>
      <w:bookmarkEnd w:id="3"/>
    </w:p>
    <w:p w14:paraId="67CFCEED" w14:textId="77777777" w:rsidR="00C5132C" w:rsidRPr="00041729" w:rsidRDefault="003B6395" w:rsidP="005E1681">
      <w:pPr>
        <w:pStyle w:val="1"/>
      </w:pPr>
      <w:bookmarkStart w:id="4" w:name="_Toc5020816"/>
      <w:r w:rsidRPr="00041729">
        <w:rPr>
          <w:rFonts w:hint="eastAsia"/>
        </w:rPr>
        <w:t>稽核項目</w:t>
      </w:r>
      <w:bookmarkEnd w:id="4"/>
    </w:p>
    <w:p w14:paraId="2A424D1D" w14:textId="2B2A0640" w:rsidR="003B6395" w:rsidRDefault="003D31CB" w:rsidP="005E1681">
      <w:pPr>
        <w:pStyle w:val="2"/>
      </w:pPr>
      <w:bookmarkStart w:id="5" w:name="_Toc5020817"/>
      <w:r>
        <w:rPr>
          <w:rFonts w:hint="eastAsia"/>
        </w:rPr>
        <w:t>ISO</w:t>
      </w:r>
      <w:r>
        <w:t xml:space="preserve"> 27001:20</w:t>
      </w:r>
      <w:r w:rsidR="00E06E88">
        <w:rPr>
          <w:rFonts w:hint="eastAsia"/>
        </w:rPr>
        <w:t>22</w:t>
      </w:r>
      <w:r>
        <w:t xml:space="preserve"> </w:t>
      </w:r>
      <w:r>
        <w:rPr>
          <w:rFonts w:hint="eastAsia"/>
        </w:rPr>
        <w:t>條文要求。</w:t>
      </w:r>
      <w:bookmarkEnd w:id="5"/>
    </w:p>
    <w:p w14:paraId="4C952468" w14:textId="77777777" w:rsidR="003D31CB" w:rsidRDefault="00CC1ECF" w:rsidP="005E1681">
      <w:pPr>
        <w:pStyle w:val="2"/>
      </w:pPr>
      <w:bookmarkStart w:id="6" w:name="_Toc5020818"/>
      <w:r>
        <w:rPr>
          <w:rFonts w:hint="eastAsia"/>
        </w:rPr>
        <w:t>本公司</w:t>
      </w:r>
      <w:r w:rsidR="003D31CB">
        <w:rPr>
          <w:rFonts w:hint="eastAsia"/>
        </w:rPr>
        <w:t>ISMS</w:t>
      </w:r>
      <w:r w:rsidR="003D31CB">
        <w:rPr>
          <w:rFonts w:hint="eastAsia"/>
        </w:rPr>
        <w:t>一至四階文件。</w:t>
      </w:r>
      <w:bookmarkEnd w:id="6"/>
    </w:p>
    <w:p w14:paraId="10A27F94" w14:textId="77777777" w:rsidR="003D31CB" w:rsidRDefault="00CC1ECF" w:rsidP="005E1681">
      <w:pPr>
        <w:pStyle w:val="2"/>
      </w:pPr>
      <w:bookmarkStart w:id="7" w:name="_Toc5020819"/>
      <w:r>
        <w:rPr>
          <w:rFonts w:hint="eastAsia"/>
        </w:rPr>
        <w:t>本公司</w:t>
      </w:r>
      <w:r w:rsidR="003D31CB">
        <w:rPr>
          <w:rFonts w:hint="eastAsia"/>
        </w:rPr>
        <w:t>應遵循之各項法令、法規</w:t>
      </w:r>
      <w:r w:rsidR="005E1681">
        <w:rPr>
          <w:rFonts w:hint="eastAsia"/>
        </w:rPr>
        <w:t>、契約</w:t>
      </w:r>
      <w:r w:rsidR="003D31CB">
        <w:rPr>
          <w:rFonts w:hint="eastAsia"/>
        </w:rPr>
        <w:t>。</w:t>
      </w:r>
      <w:bookmarkEnd w:id="7"/>
    </w:p>
    <w:p w14:paraId="4505036B" w14:textId="77777777" w:rsidR="00C72A83" w:rsidRPr="00041729" w:rsidRDefault="00C72A83" w:rsidP="005E1681">
      <w:pPr>
        <w:pStyle w:val="2"/>
      </w:pPr>
      <w:bookmarkStart w:id="8" w:name="_Toc5020820"/>
      <w:r w:rsidRPr="00E25978">
        <w:rPr>
          <w:rFonts w:hint="eastAsia"/>
        </w:rPr>
        <w:t>前次稽核之結果追</w:t>
      </w:r>
      <w:r>
        <w:rPr>
          <w:rFonts w:ascii="Times New Roman" w:hAnsi="Times New Roman" w:hint="eastAsia"/>
        </w:rPr>
        <w:t>蹤。</w:t>
      </w:r>
      <w:bookmarkEnd w:id="8"/>
    </w:p>
    <w:p w14:paraId="6C60F19E" w14:textId="77777777" w:rsidR="003B6395" w:rsidRPr="00041729" w:rsidRDefault="003B6395" w:rsidP="005E1681">
      <w:pPr>
        <w:pStyle w:val="1"/>
      </w:pPr>
      <w:bookmarkStart w:id="9" w:name="_Toc5020821"/>
      <w:r w:rsidRPr="00041729">
        <w:rPr>
          <w:rFonts w:hint="eastAsia"/>
        </w:rPr>
        <w:t>資訊安全稽核小組成員</w:t>
      </w:r>
      <w:bookmarkEnd w:id="9"/>
    </w:p>
    <w:p w14:paraId="5E221AC1" w14:textId="77777777" w:rsidR="00C5132C" w:rsidRPr="002853C1" w:rsidRDefault="003B6395" w:rsidP="005E1681">
      <w:pPr>
        <w:pStyle w:val="2"/>
        <w:rPr>
          <w:highlight w:val="yellow"/>
        </w:rPr>
      </w:pPr>
      <w:bookmarkStart w:id="10" w:name="_Toc5020822"/>
      <w:r w:rsidRPr="002853C1">
        <w:rPr>
          <w:rFonts w:hint="eastAsia"/>
          <w:highlight w:val="yellow"/>
        </w:rPr>
        <w:t>組長：</w:t>
      </w:r>
      <w:bookmarkEnd w:id="10"/>
      <w:r w:rsidR="0045596C" w:rsidRPr="002853C1">
        <w:rPr>
          <w:highlight w:val="yellow"/>
        </w:rPr>
        <w:t xml:space="preserve"> </w:t>
      </w:r>
    </w:p>
    <w:p w14:paraId="5D694EBB" w14:textId="77777777" w:rsidR="003B6395" w:rsidRPr="002853C1" w:rsidRDefault="003B6395" w:rsidP="005E1681">
      <w:pPr>
        <w:pStyle w:val="2"/>
        <w:rPr>
          <w:highlight w:val="yellow"/>
        </w:rPr>
      </w:pPr>
      <w:bookmarkStart w:id="11" w:name="_Toc5020823"/>
      <w:r w:rsidRPr="002853C1">
        <w:rPr>
          <w:rFonts w:hint="eastAsia"/>
          <w:highlight w:val="yellow"/>
        </w:rPr>
        <w:t>組員：</w:t>
      </w:r>
      <w:bookmarkEnd w:id="11"/>
      <w:r w:rsidR="003A052A" w:rsidRPr="002853C1">
        <w:rPr>
          <w:rFonts w:hint="eastAsia"/>
          <w:highlight w:val="yellow"/>
        </w:rPr>
        <w:t xml:space="preserve"> </w:t>
      </w:r>
    </w:p>
    <w:p w14:paraId="2BFE3600" w14:textId="77777777" w:rsidR="00B47DF5" w:rsidRDefault="00B47DF5">
      <w:pPr>
        <w:widowControl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br w:type="page"/>
      </w:r>
    </w:p>
    <w:p w14:paraId="526A5E36" w14:textId="77777777" w:rsidR="00C5132C" w:rsidRPr="00041729" w:rsidRDefault="003B6395" w:rsidP="005E1681">
      <w:pPr>
        <w:pStyle w:val="1"/>
      </w:pPr>
      <w:bookmarkStart w:id="12" w:name="_Toc5020824"/>
      <w:r w:rsidRPr="00041729">
        <w:rPr>
          <w:rFonts w:hint="eastAsia"/>
        </w:rPr>
        <w:lastRenderedPageBreak/>
        <w:t>稽核時程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80"/>
        <w:gridCol w:w="1548"/>
        <w:gridCol w:w="2976"/>
        <w:gridCol w:w="1912"/>
        <w:gridCol w:w="1912"/>
      </w:tblGrid>
      <w:tr w:rsidR="0045596C" w:rsidRPr="00041729" w14:paraId="3F1E8B59" w14:textId="77777777" w:rsidTr="003D31CB">
        <w:tc>
          <w:tcPr>
            <w:tcW w:w="1296" w:type="dxa"/>
            <w:vAlign w:val="center"/>
          </w:tcPr>
          <w:p w14:paraId="55AD3101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560" w:type="dxa"/>
            <w:vAlign w:val="center"/>
          </w:tcPr>
          <w:p w14:paraId="703DE913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時間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12236575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項目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2F7EE2D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稽核人員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2C7928CA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地點</w:t>
            </w:r>
          </w:p>
        </w:tc>
      </w:tr>
      <w:tr w:rsidR="0045596C" w:rsidRPr="00041729" w14:paraId="3025735B" w14:textId="77777777" w:rsidTr="003D31CB">
        <w:tc>
          <w:tcPr>
            <w:tcW w:w="1296" w:type="dxa"/>
            <w:vMerge w:val="restart"/>
            <w:vAlign w:val="center"/>
          </w:tcPr>
          <w:p w14:paraId="11D4B77E" w14:textId="77777777" w:rsidR="0045596C" w:rsidRPr="00041729" w:rsidRDefault="0045596C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8900E4E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09: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3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0-09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</w:t>
            </w:r>
          </w:p>
        </w:tc>
        <w:tc>
          <w:tcPr>
            <w:tcW w:w="3014" w:type="dxa"/>
          </w:tcPr>
          <w:p w14:paraId="39817C49" w14:textId="77777777" w:rsidR="0045596C" w:rsidRPr="00041729" w:rsidRDefault="00AB0BB7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起始</w:t>
            </w:r>
            <w:r w:rsidR="0045596C" w:rsidRPr="00041729">
              <w:rPr>
                <w:rFonts w:ascii="標楷體" w:eastAsia="標楷體" w:hAnsi="標楷體" w:hint="eastAsia"/>
                <w:sz w:val="24"/>
                <w:szCs w:val="24"/>
              </w:rPr>
              <w:t>會議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789CDF8" w14:textId="77777777" w:rsidR="0045596C" w:rsidRPr="00041729" w:rsidRDefault="003D31CB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3CAF6794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6A7D2A59" w14:textId="77777777" w:rsidTr="003D31CB">
        <w:trPr>
          <w:trHeight w:val="1158"/>
        </w:trPr>
        <w:tc>
          <w:tcPr>
            <w:tcW w:w="1296" w:type="dxa"/>
            <w:vMerge/>
          </w:tcPr>
          <w:p w14:paraId="27C734B0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03D1A7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6774B743" w14:textId="77777777" w:rsidR="00C45F6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kern w:val="0"/>
              </w:rPr>
            </w:pPr>
            <w:r>
              <w:rPr>
                <w:rFonts w:ascii="教育部標準宋體" w:eastAsia="教育部標準宋體" w:hAnsiTheme="minorHAnsi" w:cs="教育部標準宋體" w:hint="eastAsia"/>
                <w:kern w:val="0"/>
              </w:rPr>
              <w:t>4.組織全景</w:t>
            </w:r>
          </w:p>
          <w:p w14:paraId="46F87750" w14:textId="77777777" w:rsidR="00BD0EE2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="Times New Roman,Bold" w:cs="教育部標準宋體"/>
                <w:kern w:val="0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5.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領導作為</w:t>
            </w:r>
          </w:p>
          <w:p w14:paraId="6B2BA5EE" w14:textId="17A13D4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6.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規劃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7F9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29EFAAEE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67F27C3A" w14:textId="77777777" w:rsidTr="003D31CB">
        <w:trPr>
          <w:trHeight w:val="1158"/>
        </w:trPr>
        <w:tc>
          <w:tcPr>
            <w:tcW w:w="1296" w:type="dxa"/>
            <w:vMerge/>
          </w:tcPr>
          <w:p w14:paraId="5ECE99E2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F24F1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BCD6B37" w14:textId="12971D30" w:rsidR="003D31CB" w:rsidRDefault="00BD0EE2" w:rsidP="00BD0EE2">
            <w:pPr>
              <w:pStyle w:val="1"/>
            </w:pPr>
            <w:r>
              <w:rPr>
                <w:rFonts w:hint="eastAsia"/>
              </w:rPr>
              <w:t>支援</w:t>
            </w:r>
          </w:p>
          <w:p w14:paraId="2EDD626D" w14:textId="7E15AC96" w:rsidR="00BD0EE2" w:rsidRDefault="00BD0EE2" w:rsidP="00BD0EE2">
            <w:pPr>
              <w:pStyle w:val="1"/>
            </w:pPr>
            <w:r>
              <w:rPr>
                <w:rFonts w:hint="eastAsia"/>
              </w:rPr>
              <w:t>運作</w:t>
            </w:r>
          </w:p>
          <w:p w14:paraId="13DEBC82" w14:textId="62F27E4C" w:rsidR="00BD0EE2" w:rsidRDefault="00BD0EE2" w:rsidP="00BD0EE2">
            <w:pPr>
              <w:pStyle w:val="1"/>
            </w:pPr>
            <w:r>
              <w:rPr>
                <w:rFonts w:hint="eastAsia"/>
              </w:rPr>
              <w:t>績效評估</w:t>
            </w:r>
            <w:r>
              <w:t xml:space="preserve"> </w:t>
            </w:r>
          </w:p>
          <w:p w14:paraId="08D1E77A" w14:textId="0CA2367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10.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改善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9E1EC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4B4D1A3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5596C" w:rsidRPr="00041729" w14:paraId="25485F80" w14:textId="77777777" w:rsidTr="003D31CB">
        <w:tc>
          <w:tcPr>
            <w:tcW w:w="1296" w:type="dxa"/>
            <w:vMerge/>
          </w:tcPr>
          <w:p w14:paraId="5C94A046" w14:textId="77777777" w:rsidR="0045596C" w:rsidRPr="00041729" w:rsidRDefault="0045596C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D58A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12:00-13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6892" w:type="dxa"/>
            <w:gridSpan w:val="3"/>
            <w:vAlign w:val="center"/>
          </w:tcPr>
          <w:p w14:paraId="3721C3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午休</w:t>
            </w:r>
          </w:p>
        </w:tc>
      </w:tr>
      <w:tr w:rsidR="003D31CB" w:rsidRPr="00041729" w14:paraId="2A5C33E0" w14:textId="77777777" w:rsidTr="00F33788">
        <w:trPr>
          <w:trHeight w:val="1017"/>
        </w:trPr>
        <w:tc>
          <w:tcPr>
            <w:tcW w:w="1296" w:type="dxa"/>
            <w:vMerge/>
          </w:tcPr>
          <w:p w14:paraId="64846B0B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70B7204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1BE6A18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A.5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組織控制措施</w:t>
            </w:r>
          </w:p>
          <w:p w14:paraId="1D21E84F" w14:textId="18DF2C42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A.6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人員控制措施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8D9E4E8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1A2F79B1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47BE3421" w14:textId="77777777" w:rsidTr="00F33788">
        <w:trPr>
          <w:trHeight w:val="1017"/>
        </w:trPr>
        <w:tc>
          <w:tcPr>
            <w:tcW w:w="1296" w:type="dxa"/>
            <w:vMerge/>
          </w:tcPr>
          <w:p w14:paraId="2E3ED12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EB52B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4BF887DA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A.7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實體控制措施</w:t>
            </w:r>
          </w:p>
          <w:p w14:paraId="70CFEB46" w14:textId="6C450768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A.8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技術控制措施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381C54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54792CF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0C1D929E" w14:textId="77777777" w:rsidTr="00AA5B6C">
        <w:tc>
          <w:tcPr>
            <w:tcW w:w="1296" w:type="dxa"/>
            <w:vMerge/>
          </w:tcPr>
          <w:p w14:paraId="66E2A543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EADBE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15:30-16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</w:tcPr>
          <w:p w14:paraId="1003CBBF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稽核結果彙整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</w:tcPr>
          <w:p w14:paraId="7CAC1E26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720D87BF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583C728C" w14:textId="77777777" w:rsidTr="00AA5B6C">
        <w:tc>
          <w:tcPr>
            <w:tcW w:w="1296" w:type="dxa"/>
            <w:vMerge/>
          </w:tcPr>
          <w:p w14:paraId="658E5DF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1B87B4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16:00-16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</w:tcPr>
          <w:p w14:paraId="3D5EB18E" w14:textId="77777777" w:rsidR="003D31CB" w:rsidRPr="00041729" w:rsidRDefault="003D31CB" w:rsidP="003D31CB">
            <w:pPr>
              <w:rPr>
                <w:rFonts w:ascii="標楷體" w:eastAsia="標楷體" w:hAnsi="標楷體" w:cs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結束會議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14:paraId="74CE6F19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2E88FC1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</w:tbl>
    <w:p w14:paraId="22033D6D" w14:textId="77777777" w:rsidR="0045596C" w:rsidRPr="00B47DF5" w:rsidRDefault="0045596C" w:rsidP="00B47DF5">
      <w:pPr>
        <w:outlineLvl w:val="0"/>
        <w:rPr>
          <w:rFonts w:ascii="標楷體" w:eastAsia="標楷體" w:hAnsi="標楷體"/>
          <w:sz w:val="28"/>
        </w:rPr>
      </w:pPr>
    </w:p>
    <w:p w14:paraId="71584CE5" w14:textId="77777777" w:rsidR="003B4F5C" w:rsidRPr="00041729" w:rsidRDefault="003B4F5C" w:rsidP="005E1681">
      <w:pPr>
        <w:pStyle w:val="1"/>
      </w:pPr>
      <w:bookmarkStart w:id="13" w:name="_Toc5020825"/>
      <w:r w:rsidRPr="00041729">
        <w:rPr>
          <w:rFonts w:hint="eastAsia"/>
        </w:rPr>
        <w:t>稽核程序</w:t>
      </w:r>
      <w:bookmarkEnd w:id="13"/>
    </w:p>
    <w:p w14:paraId="638AE646" w14:textId="77777777" w:rsidR="003B4F5C" w:rsidRPr="009D4CAB" w:rsidRDefault="003B4F5C" w:rsidP="005E1681">
      <w:pPr>
        <w:pStyle w:val="2"/>
        <w:rPr>
          <w:highlight w:val="yellow"/>
        </w:rPr>
      </w:pPr>
      <w:bookmarkStart w:id="14" w:name="_Toc5020826"/>
      <w:r w:rsidRPr="009D4CAB">
        <w:rPr>
          <w:rFonts w:hint="eastAsia"/>
          <w:highlight w:val="yellow"/>
        </w:rPr>
        <w:t>執行日期：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年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月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日</w:t>
      </w:r>
      <w:bookmarkEnd w:id="14"/>
    </w:p>
    <w:p w14:paraId="62B0F9A6" w14:textId="77777777" w:rsidR="003B4F5C" w:rsidRPr="00041729" w:rsidRDefault="00AB0BB7" w:rsidP="005E1681">
      <w:pPr>
        <w:pStyle w:val="2"/>
      </w:pPr>
      <w:bookmarkStart w:id="15" w:name="_Toc5020827"/>
      <w:r>
        <w:rPr>
          <w:rFonts w:hint="eastAsia"/>
        </w:rPr>
        <w:t>起始</w:t>
      </w:r>
      <w:r w:rsidR="003B4F5C" w:rsidRPr="00041729">
        <w:rPr>
          <w:rFonts w:hint="eastAsia"/>
        </w:rPr>
        <w:t>會議</w:t>
      </w:r>
      <w:bookmarkEnd w:id="15"/>
    </w:p>
    <w:p w14:paraId="3A663690" w14:textId="77777777" w:rsidR="003B4F5C" w:rsidRPr="00041729" w:rsidRDefault="003B4F5C" w:rsidP="005E1681">
      <w:pPr>
        <w:pStyle w:val="3"/>
      </w:pPr>
      <w:bookmarkStart w:id="16" w:name="_Toc5020828"/>
      <w:r w:rsidRPr="00041729">
        <w:rPr>
          <w:rFonts w:hint="eastAsia"/>
        </w:rPr>
        <w:t>資訊安全稽核小組成員介紹</w:t>
      </w:r>
      <w:bookmarkEnd w:id="16"/>
    </w:p>
    <w:p w14:paraId="7E48034E" w14:textId="77777777" w:rsidR="003B4F5C" w:rsidRPr="00041729" w:rsidRDefault="003B4F5C" w:rsidP="005E1681">
      <w:pPr>
        <w:pStyle w:val="3"/>
      </w:pPr>
      <w:bookmarkStart w:id="17" w:name="_Toc5020829"/>
      <w:r w:rsidRPr="00041729">
        <w:rPr>
          <w:rFonts w:hint="eastAsia"/>
        </w:rPr>
        <w:t>確認稽核目的及範圍</w:t>
      </w:r>
      <w:bookmarkEnd w:id="17"/>
    </w:p>
    <w:p w14:paraId="2BB3D51A" w14:textId="77777777" w:rsidR="003B4F5C" w:rsidRPr="00041729" w:rsidRDefault="003B4F5C" w:rsidP="005E1681">
      <w:pPr>
        <w:pStyle w:val="3"/>
      </w:pPr>
      <w:bookmarkStart w:id="18" w:name="_Toc5020830"/>
      <w:r w:rsidRPr="00041729">
        <w:rPr>
          <w:rFonts w:hint="eastAsia"/>
        </w:rPr>
        <w:t>稽核程序報告</w:t>
      </w:r>
      <w:bookmarkEnd w:id="18"/>
    </w:p>
    <w:p w14:paraId="2D031366" w14:textId="77777777" w:rsidR="003B4F5C" w:rsidRPr="00041729" w:rsidRDefault="003B4F5C" w:rsidP="005E1681">
      <w:pPr>
        <w:pStyle w:val="3"/>
      </w:pPr>
      <w:bookmarkStart w:id="19" w:name="_Toc5020831"/>
      <w:r w:rsidRPr="00041729">
        <w:rPr>
          <w:rFonts w:hint="eastAsia"/>
        </w:rPr>
        <w:t>稽核方法說明</w:t>
      </w:r>
      <w:bookmarkEnd w:id="19"/>
    </w:p>
    <w:p w14:paraId="6A0BF86F" w14:textId="77777777" w:rsidR="00786CA7" w:rsidRPr="00041729" w:rsidRDefault="00786CA7" w:rsidP="005E1681">
      <w:pPr>
        <w:pStyle w:val="2"/>
      </w:pPr>
      <w:bookmarkStart w:id="20" w:name="_Toc5020832"/>
      <w:r w:rsidRPr="00041729">
        <w:lastRenderedPageBreak/>
        <w:t>文件稽核</w:t>
      </w:r>
      <w:bookmarkEnd w:id="20"/>
    </w:p>
    <w:p w14:paraId="6846A5FE" w14:textId="77777777" w:rsidR="00AB0BB7" w:rsidRDefault="00AB0BB7" w:rsidP="005E1681">
      <w:pPr>
        <w:pStyle w:val="3"/>
      </w:pPr>
      <w:bookmarkStart w:id="21" w:name="_Toc5020834"/>
      <w:r>
        <w:rPr>
          <w:rFonts w:hint="eastAsia"/>
        </w:rPr>
        <w:t>檢視相關程序文件是否符合</w:t>
      </w:r>
      <w:r>
        <w:rPr>
          <w:rFonts w:hint="eastAsia"/>
        </w:rPr>
        <w:t>ISO27001</w:t>
      </w:r>
      <w:r>
        <w:rPr>
          <w:rFonts w:hint="eastAsia"/>
        </w:rPr>
        <w:t>標準要求。</w:t>
      </w:r>
    </w:p>
    <w:p w14:paraId="795B0226" w14:textId="77777777" w:rsidR="00EC252B" w:rsidRPr="00041729" w:rsidRDefault="00AB0BB7" w:rsidP="005E1681">
      <w:pPr>
        <w:pStyle w:val="3"/>
      </w:pPr>
      <w:r w:rsidRPr="00041729">
        <w:rPr>
          <w:rFonts w:hint="eastAsia"/>
        </w:rPr>
        <w:t>檢視相關紀錄是否遵循</w:t>
      </w:r>
      <w:r>
        <w:rPr>
          <w:rFonts w:hint="eastAsia"/>
        </w:rPr>
        <w:t>本公司</w:t>
      </w:r>
      <w:r w:rsidRPr="00041729">
        <w:rPr>
          <w:rFonts w:hint="eastAsia"/>
        </w:rPr>
        <w:t>所建立的資訊安全管理程序要求。</w:t>
      </w:r>
      <w:bookmarkEnd w:id="21"/>
    </w:p>
    <w:p w14:paraId="336E55D4" w14:textId="77777777" w:rsidR="003B4F5C" w:rsidRPr="00041729" w:rsidRDefault="003B4F5C" w:rsidP="005E1681">
      <w:pPr>
        <w:pStyle w:val="2"/>
      </w:pPr>
      <w:bookmarkStart w:id="22" w:name="_Toc5020835"/>
      <w:r w:rsidRPr="00041729">
        <w:rPr>
          <w:rFonts w:hint="eastAsia"/>
        </w:rPr>
        <w:t>實地稽核</w:t>
      </w:r>
      <w:bookmarkEnd w:id="22"/>
    </w:p>
    <w:p w14:paraId="2ADF80C1" w14:textId="77777777" w:rsidR="003B4F5C" w:rsidRPr="00041729" w:rsidRDefault="003B4F5C" w:rsidP="005E1681">
      <w:pPr>
        <w:pStyle w:val="3"/>
      </w:pPr>
      <w:bookmarkStart w:id="23" w:name="_Toc5020836"/>
      <w:r w:rsidRPr="00041729">
        <w:rPr>
          <w:rFonts w:hint="eastAsia"/>
        </w:rPr>
        <w:t>實地驗證資訊安全管理</w:t>
      </w:r>
      <w:r w:rsidR="00707072">
        <w:rPr>
          <w:rFonts w:hint="eastAsia"/>
        </w:rPr>
        <w:t>制度</w:t>
      </w:r>
      <w:r w:rsidRPr="00041729">
        <w:rPr>
          <w:rFonts w:hint="eastAsia"/>
        </w:rPr>
        <w:t>執行之有效性</w:t>
      </w:r>
      <w:bookmarkEnd w:id="23"/>
    </w:p>
    <w:p w14:paraId="5B5B44AD" w14:textId="77777777" w:rsidR="003B4F5C" w:rsidRPr="00041729" w:rsidRDefault="003B4F5C" w:rsidP="005E1681">
      <w:pPr>
        <w:pStyle w:val="3"/>
      </w:pPr>
      <w:bookmarkStart w:id="24" w:name="_Toc5020837"/>
      <w:r w:rsidRPr="00041729">
        <w:rPr>
          <w:rFonts w:hint="eastAsia"/>
        </w:rPr>
        <w:t>以面談、觀察、抽樣檢查方式進行</w:t>
      </w:r>
      <w:bookmarkEnd w:id="24"/>
    </w:p>
    <w:p w14:paraId="57669583" w14:textId="77777777" w:rsidR="003B4F5C" w:rsidRPr="00041729" w:rsidRDefault="003B4F5C" w:rsidP="005E1681">
      <w:pPr>
        <w:pStyle w:val="2"/>
      </w:pPr>
      <w:bookmarkStart w:id="25" w:name="_Toc5020838"/>
      <w:r w:rsidRPr="00041729">
        <w:rPr>
          <w:rFonts w:hint="eastAsia"/>
        </w:rPr>
        <w:t>稽核結果彙整</w:t>
      </w:r>
      <w:bookmarkEnd w:id="25"/>
    </w:p>
    <w:p w14:paraId="15829550" w14:textId="77777777" w:rsidR="003B4F5C" w:rsidRPr="00041729" w:rsidRDefault="003B4F5C" w:rsidP="005E1681">
      <w:pPr>
        <w:pStyle w:val="3"/>
      </w:pPr>
      <w:bookmarkStart w:id="26" w:name="_Toc5020839"/>
      <w:r w:rsidRPr="00041729">
        <w:rPr>
          <w:rFonts w:hint="eastAsia"/>
        </w:rPr>
        <w:t>資訊安全稽核小組根據稽核事實討論所發現之缺失事項</w:t>
      </w:r>
      <w:bookmarkEnd w:id="26"/>
    </w:p>
    <w:p w14:paraId="4DA6E5EB" w14:textId="77777777" w:rsidR="003B4F5C" w:rsidRPr="00041729" w:rsidRDefault="003B4F5C" w:rsidP="005E1681">
      <w:pPr>
        <w:pStyle w:val="3"/>
      </w:pPr>
      <w:bookmarkStart w:id="27" w:name="_Toc5020840"/>
      <w:r w:rsidRPr="00041729">
        <w:rPr>
          <w:rFonts w:hint="eastAsia"/>
        </w:rPr>
        <w:t>彙整稽核結果</w:t>
      </w:r>
      <w:bookmarkEnd w:id="27"/>
    </w:p>
    <w:p w14:paraId="16CF49A1" w14:textId="77777777" w:rsidR="003B4F5C" w:rsidRPr="00041729" w:rsidRDefault="003B4F5C" w:rsidP="005E1681">
      <w:pPr>
        <w:pStyle w:val="3"/>
      </w:pPr>
      <w:bookmarkStart w:id="28" w:name="_Toc5020841"/>
      <w:r w:rsidRPr="00041729">
        <w:rPr>
          <w:rFonts w:hint="eastAsia"/>
        </w:rPr>
        <w:t>總結報告</w:t>
      </w:r>
      <w:bookmarkEnd w:id="28"/>
    </w:p>
    <w:p w14:paraId="2948767D" w14:textId="77777777" w:rsidR="003B4F5C" w:rsidRPr="00041729" w:rsidRDefault="003B4F5C" w:rsidP="005E1681">
      <w:pPr>
        <w:pStyle w:val="2"/>
      </w:pPr>
      <w:bookmarkStart w:id="29" w:name="_Toc5020842"/>
      <w:r w:rsidRPr="00041729">
        <w:rPr>
          <w:rFonts w:hint="eastAsia"/>
        </w:rPr>
        <w:t>結束會議</w:t>
      </w:r>
      <w:bookmarkEnd w:id="29"/>
    </w:p>
    <w:p w14:paraId="5BF65A72" w14:textId="77777777" w:rsidR="003B4F5C" w:rsidRPr="00041729" w:rsidRDefault="003B4F5C" w:rsidP="005E1681">
      <w:pPr>
        <w:pStyle w:val="3"/>
      </w:pPr>
      <w:bookmarkStart w:id="30" w:name="_Toc5020843"/>
      <w:r w:rsidRPr="00041729">
        <w:rPr>
          <w:rFonts w:hint="eastAsia"/>
        </w:rPr>
        <w:t>資訊安全稽核小組報告</w:t>
      </w:r>
      <w:r w:rsidR="00E409B5" w:rsidRPr="00041729">
        <w:rPr>
          <w:rFonts w:hint="eastAsia"/>
        </w:rPr>
        <w:t>稽核</w:t>
      </w:r>
      <w:r w:rsidRPr="00041729">
        <w:rPr>
          <w:rFonts w:hint="eastAsia"/>
        </w:rPr>
        <w:t>發現之缺失</w:t>
      </w:r>
      <w:r w:rsidR="00707072">
        <w:rPr>
          <w:rFonts w:hint="eastAsia"/>
        </w:rPr>
        <w:t>或改善</w:t>
      </w:r>
      <w:r w:rsidRPr="00041729">
        <w:rPr>
          <w:rFonts w:hint="eastAsia"/>
        </w:rPr>
        <w:t>事項</w:t>
      </w:r>
      <w:bookmarkEnd w:id="30"/>
    </w:p>
    <w:p w14:paraId="14F8BABB" w14:textId="77777777" w:rsidR="00E409B5" w:rsidRPr="00041729" w:rsidRDefault="00E409B5" w:rsidP="005E1681">
      <w:pPr>
        <w:pStyle w:val="3"/>
      </w:pPr>
      <w:bookmarkStart w:id="31" w:name="_Toc5020844"/>
      <w:r w:rsidRPr="00041729">
        <w:rPr>
          <w:rFonts w:hint="eastAsia"/>
        </w:rPr>
        <w:t>改善建議</w:t>
      </w:r>
      <w:bookmarkEnd w:id="31"/>
    </w:p>
    <w:p w14:paraId="25206051" w14:textId="77777777" w:rsidR="00E409B5" w:rsidRPr="00041729" w:rsidRDefault="00E409B5" w:rsidP="005E1681">
      <w:pPr>
        <w:pStyle w:val="3"/>
      </w:pPr>
      <w:bookmarkStart w:id="32" w:name="_Toc5020845"/>
      <w:r w:rsidRPr="00041729">
        <w:rPr>
          <w:rFonts w:hint="eastAsia"/>
        </w:rPr>
        <w:t>問題澄清與討論</w:t>
      </w:r>
      <w:bookmarkEnd w:id="32"/>
    </w:p>
    <w:p w14:paraId="661BC8BC" w14:textId="77777777" w:rsidR="00E409B5" w:rsidRPr="00041729" w:rsidRDefault="00E409B5" w:rsidP="005E1681">
      <w:pPr>
        <w:pStyle w:val="3"/>
      </w:pPr>
      <w:bookmarkStart w:id="33" w:name="_Toc5020846"/>
      <w:r w:rsidRPr="00041729">
        <w:rPr>
          <w:rFonts w:hint="eastAsia"/>
        </w:rPr>
        <w:t>稽核總結</w:t>
      </w:r>
      <w:bookmarkEnd w:id="33"/>
    </w:p>
    <w:p w14:paraId="52F0AECF" w14:textId="77777777" w:rsidR="00E409B5" w:rsidRPr="00041729" w:rsidRDefault="00E409B5" w:rsidP="005E1681">
      <w:pPr>
        <w:pStyle w:val="1"/>
      </w:pPr>
      <w:bookmarkStart w:id="34" w:name="_Toc5020847"/>
      <w:r w:rsidRPr="00041729">
        <w:rPr>
          <w:rFonts w:hint="eastAsia"/>
        </w:rPr>
        <w:t>附件</w:t>
      </w:r>
      <w:bookmarkEnd w:id="34"/>
    </w:p>
    <w:p w14:paraId="766F2538" w14:textId="560DA2B1" w:rsidR="00E409B5" w:rsidRPr="00041729" w:rsidRDefault="0010268F" w:rsidP="005E1681">
      <w:pPr>
        <w:pStyle w:val="2"/>
      </w:pPr>
      <w:r>
        <w:rPr>
          <w:rFonts w:ascii="Times New Roman" w:hAnsi="Times New Roman" w:hint="eastAsia"/>
        </w:rPr>
        <w:t>內部</w:t>
      </w:r>
      <w:r w:rsidR="00707072">
        <w:rPr>
          <w:rFonts w:ascii="Times New Roman" w:hAnsi="Times New Roman" w:hint="eastAsia"/>
        </w:rPr>
        <w:t>稽核</w:t>
      </w:r>
      <w:proofErr w:type="gramStart"/>
      <w:r w:rsidR="00707072">
        <w:rPr>
          <w:rFonts w:ascii="Times New Roman" w:hAnsi="Times New Roman" w:hint="eastAsia"/>
        </w:rPr>
        <w:t>查檢表</w:t>
      </w:r>
      <w:proofErr w:type="gramEnd"/>
      <w:r w:rsidR="00707072">
        <w:rPr>
          <w:rFonts w:ascii="Times New Roman" w:hAnsi="Times New Roman" w:hint="eastAsia"/>
        </w:rPr>
        <w:t>。</w:t>
      </w:r>
    </w:p>
    <w:p w14:paraId="20F3D65F" w14:textId="270C37D6" w:rsidR="00E409B5" w:rsidRPr="00041729" w:rsidRDefault="0010268F" w:rsidP="005E1681">
      <w:pPr>
        <w:pStyle w:val="2"/>
      </w:pPr>
      <w:r w:rsidRPr="0010268F">
        <w:rPr>
          <w:rFonts w:hint="eastAsia"/>
        </w:rPr>
        <w:t>矯正與預防處理單</w:t>
      </w:r>
      <w:r w:rsidR="00707072">
        <w:rPr>
          <w:rFonts w:hint="eastAsia"/>
        </w:rPr>
        <w:t>。</w:t>
      </w:r>
    </w:p>
    <w:sectPr w:rsidR="00E409B5" w:rsidRPr="00041729" w:rsidSect="00B47DF5">
      <w:headerReference w:type="default" r:id="rId7"/>
      <w:footerReference w:type="default" r:id="rId8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C1DC8" w14:textId="77777777" w:rsidR="006F1381" w:rsidRDefault="006F1381" w:rsidP="00C645D1">
      <w:r>
        <w:separator/>
      </w:r>
    </w:p>
  </w:endnote>
  <w:endnote w:type="continuationSeparator" w:id="0">
    <w:p w14:paraId="1CB1E4AC" w14:textId="77777777" w:rsidR="006F1381" w:rsidRDefault="006F1381" w:rsidP="00C6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9D723" w14:textId="77777777" w:rsidR="008E17CE" w:rsidRPr="00B47DF5" w:rsidRDefault="008E17CE" w:rsidP="00B47DF5">
    <w:pPr>
      <w:pStyle w:val="a5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12FEE" w14:textId="77777777" w:rsidR="006F1381" w:rsidRDefault="006F1381" w:rsidP="00C645D1">
      <w:r>
        <w:separator/>
      </w:r>
    </w:p>
  </w:footnote>
  <w:footnote w:type="continuationSeparator" w:id="0">
    <w:p w14:paraId="12B1B307" w14:textId="77777777" w:rsidR="006F1381" w:rsidRDefault="006F1381" w:rsidP="00C64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E11B8" w14:paraId="028906B1" w14:textId="77777777" w:rsidTr="00CD7F58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3A60EE5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4962A2E" w14:textId="1BAECC4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Pr="00FE11B8">
            <w:rPr>
              <w:rFonts w:eastAsia="Times New Roman" w:hint="eastAsia"/>
              <w:color w:val="000000"/>
              <w:sz w:val="24"/>
              <w:szCs w:val="24"/>
            </w:rPr>
            <w:t>7</w:t>
          </w:r>
        </w:p>
      </w:tc>
      <w:tc>
        <w:tcPr>
          <w:tcW w:w="3960" w:type="dxa"/>
          <w:vMerge w:val="restart"/>
          <w:vAlign w:val="center"/>
        </w:tcPr>
        <w:p w14:paraId="7FDCE905" w14:textId="7D5B9AE1" w:rsidR="00FE11B8" w:rsidRPr="00FD0757" w:rsidRDefault="00FE11B8" w:rsidP="00FE11B8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</w:t>
          </w: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計畫</w:t>
          </w:r>
        </w:p>
      </w:tc>
      <w:tc>
        <w:tcPr>
          <w:tcW w:w="1440" w:type="dxa"/>
          <w:shd w:val="pct20" w:color="auto" w:fill="FFFFFF"/>
          <w:vAlign w:val="center"/>
        </w:tcPr>
        <w:p w14:paraId="58E45B80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B9732EA" w14:textId="77777777" w:rsidR="00FE11B8" w:rsidRPr="00FD0757" w:rsidRDefault="00FE11B8" w:rsidP="00FE11B8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E11B8" w14:paraId="2315B27F" w14:textId="77777777" w:rsidTr="00CD7F58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DD252F2" w14:textId="77777777" w:rsidR="00FE11B8" w:rsidRPr="00FD0757" w:rsidRDefault="00FE11B8" w:rsidP="00FE11B8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8C4F2EB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6A80C84" w14:textId="77777777" w:rsidR="00FE11B8" w:rsidRPr="00FD0757" w:rsidRDefault="00FE11B8" w:rsidP="00FE11B8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7F51A6A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033503" w14:textId="77777777" w:rsidR="00FE11B8" w:rsidRPr="00FD0757" w:rsidRDefault="00FE11B8" w:rsidP="00FE11B8">
          <w:pPr>
            <w:pStyle w:val="a3"/>
            <w:jc w:val="center"/>
          </w:pPr>
        </w:p>
      </w:tc>
    </w:tr>
  </w:tbl>
  <w:p w14:paraId="33DD66A3" w14:textId="77777777" w:rsidR="008E17CE" w:rsidRPr="006643DD" w:rsidRDefault="008E17CE" w:rsidP="006643DD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962F2"/>
    <w:multiLevelType w:val="multilevel"/>
    <w:tmpl w:val="96861F3A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1021" w:hanging="454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985" w:hanging="851"/>
      </w:pPr>
      <w:rPr>
        <w:rFonts w:hint="eastAsia"/>
      </w:rPr>
    </w:lvl>
    <w:lvl w:ilvl="3">
      <w:start w:val="1"/>
      <w:numFmt w:val="none"/>
      <w:lvlText w:val="1.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EE519E4"/>
    <w:multiLevelType w:val="multilevel"/>
    <w:tmpl w:val="64103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721451"/>
    <w:multiLevelType w:val="multilevel"/>
    <w:tmpl w:val="8AA457D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8A487B"/>
    <w:multiLevelType w:val="multilevel"/>
    <w:tmpl w:val="322E75B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-%2."/>
      <w:lvlJc w:val="left"/>
      <w:pPr>
        <w:ind w:left="1077" w:hanging="652"/>
      </w:pPr>
      <w:rPr>
        <w:rFonts w:hint="eastAsia"/>
      </w:rPr>
    </w:lvl>
    <w:lvl w:ilvl="2">
      <w:start w:val="1"/>
      <w:numFmt w:val="decimal"/>
      <w:pStyle w:val="3"/>
      <w:lvlText w:val="%1-%2-%3."/>
      <w:lvlJc w:val="left"/>
      <w:pPr>
        <w:ind w:left="1758" w:hanging="907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-%2-%3-%4."/>
      <w:lvlJc w:val="left"/>
      <w:pPr>
        <w:ind w:left="2381" w:hanging="1105"/>
      </w:pPr>
      <w:rPr>
        <w:rFonts w:hint="eastAsia"/>
      </w:rPr>
    </w:lvl>
    <w:lvl w:ilvl="4">
      <w:start w:val="1"/>
      <w:numFmt w:val="upperLetter"/>
      <w:pStyle w:val="5"/>
      <w:lvlText w:val="%5."/>
      <w:lvlJc w:val="left"/>
      <w:pPr>
        <w:ind w:left="2835" w:hanging="567"/>
      </w:pPr>
      <w:rPr>
        <w:rFonts w:hint="eastAsia"/>
      </w:rPr>
    </w:lvl>
    <w:lvl w:ilvl="5">
      <w:start w:val="1"/>
      <w:numFmt w:val="lowerLetter"/>
      <w:pStyle w:val="6"/>
      <w:lvlText w:val="%6.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A4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179DF"/>
    <w:rsid w:val="00022961"/>
    <w:rsid w:val="00022E47"/>
    <w:rsid w:val="00022EA8"/>
    <w:rsid w:val="00024EF6"/>
    <w:rsid w:val="00025485"/>
    <w:rsid w:val="00025F27"/>
    <w:rsid w:val="00033A37"/>
    <w:rsid w:val="00033E25"/>
    <w:rsid w:val="00034236"/>
    <w:rsid w:val="0003578D"/>
    <w:rsid w:val="00035E23"/>
    <w:rsid w:val="000360EA"/>
    <w:rsid w:val="00041729"/>
    <w:rsid w:val="000418B9"/>
    <w:rsid w:val="00042FC2"/>
    <w:rsid w:val="00043789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61F48"/>
    <w:rsid w:val="00075040"/>
    <w:rsid w:val="00081AFC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6E8"/>
    <w:rsid w:val="000C5D53"/>
    <w:rsid w:val="000D1672"/>
    <w:rsid w:val="000D1715"/>
    <w:rsid w:val="000D39EA"/>
    <w:rsid w:val="000D3FAA"/>
    <w:rsid w:val="000D51F3"/>
    <w:rsid w:val="000D736E"/>
    <w:rsid w:val="000E078D"/>
    <w:rsid w:val="000E13CA"/>
    <w:rsid w:val="000E3A17"/>
    <w:rsid w:val="000E473A"/>
    <w:rsid w:val="000E5764"/>
    <w:rsid w:val="000E5DA1"/>
    <w:rsid w:val="000E7155"/>
    <w:rsid w:val="000F6D02"/>
    <w:rsid w:val="00101EF1"/>
    <w:rsid w:val="0010268F"/>
    <w:rsid w:val="0010362A"/>
    <w:rsid w:val="00112C17"/>
    <w:rsid w:val="00113E92"/>
    <w:rsid w:val="00114CA1"/>
    <w:rsid w:val="00115A8D"/>
    <w:rsid w:val="00116937"/>
    <w:rsid w:val="00120EF5"/>
    <w:rsid w:val="00125457"/>
    <w:rsid w:val="00126379"/>
    <w:rsid w:val="00127231"/>
    <w:rsid w:val="00127976"/>
    <w:rsid w:val="00131C09"/>
    <w:rsid w:val="001340A8"/>
    <w:rsid w:val="00136224"/>
    <w:rsid w:val="00137A41"/>
    <w:rsid w:val="00140730"/>
    <w:rsid w:val="00144164"/>
    <w:rsid w:val="00145294"/>
    <w:rsid w:val="001469B3"/>
    <w:rsid w:val="0015135E"/>
    <w:rsid w:val="00151807"/>
    <w:rsid w:val="0015500F"/>
    <w:rsid w:val="00155475"/>
    <w:rsid w:val="00160BB5"/>
    <w:rsid w:val="001612B6"/>
    <w:rsid w:val="0016217C"/>
    <w:rsid w:val="00165FFF"/>
    <w:rsid w:val="00170235"/>
    <w:rsid w:val="0017580F"/>
    <w:rsid w:val="00175A89"/>
    <w:rsid w:val="00176A36"/>
    <w:rsid w:val="00181468"/>
    <w:rsid w:val="0018234F"/>
    <w:rsid w:val="00187114"/>
    <w:rsid w:val="001877D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457A"/>
    <w:rsid w:val="001D5460"/>
    <w:rsid w:val="001E016C"/>
    <w:rsid w:val="001E2E1E"/>
    <w:rsid w:val="001F3891"/>
    <w:rsid w:val="001F4DF0"/>
    <w:rsid w:val="001F7ED1"/>
    <w:rsid w:val="0020069E"/>
    <w:rsid w:val="00203710"/>
    <w:rsid w:val="00206001"/>
    <w:rsid w:val="0021101E"/>
    <w:rsid w:val="002111E9"/>
    <w:rsid w:val="00217261"/>
    <w:rsid w:val="002202D7"/>
    <w:rsid w:val="00220D42"/>
    <w:rsid w:val="00222098"/>
    <w:rsid w:val="00222DFA"/>
    <w:rsid w:val="00222EDC"/>
    <w:rsid w:val="00224305"/>
    <w:rsid w:val="0022465E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090B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583F"/>
    <w:rsid w:val="00276AC3"/>
    <w:rsid w:val="00282481"/>
    <w:rsid w:val="00282ECC"/>
    <w:rsid w:val="002853C1"/>
    <w:rsid w:val="0028635C"/>
    <w:rsid w:val="00287F9C"/>
    <w:rsid w:val="002A1130"/>
    <w:rsid w:val="002A16A6"/>
    <w:rsid w:val="002A20E2"/>
    <w:rsid w:val="002A417C"/>
    <w:rsid w:val="002A503E"/>
    <w:rsid w:val="002A5A93"/>
    <w:rsid w:val="002A5B2A"/>
    <w:rsid w:val="002A7C24"/>
    <w:rsid w:val="002A7E79"/>
    <w:rsid w:val="002B0C20"/>
    <w:rsid w:val="002B67DE"/>
    <w:rsid w:val="002B68FB"/>
    <w:rsid w:val="002C0B4D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E7CBC"/>
    <w:rsid w:val="002F0CE1"/>
    <w:rsid w:val="002F4278"/>
    <w:rsid w:val="002F5103"/>
    <w:rsid w:val="00301A16"/>
    <w:rsid w:val="00306314"/>
    <w:rsid w:val="00306E11"/>
    <w:rsid w:val="00311E44"/>
    <w:rsid w:val="0031280C"/>
    <w:rsid w:val="00314113"/>
    <w:rsid w:val="00314C29"/>
    <w:rsid w:val="0031760C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7265"/>
    <w:rsid w:val="0036226E"/>
    <w:rsid w:val="00365E7C"/>
    <w:rsid w:val="003703DD"/>
    <w:rsid w:val="00370B8A"/>
    <w:rsid w:val="0037169A"/>
    <w:rsid w:val="003739B2"/>
    <w:rsid w:val="00374620"/>
    <w:rsid w:val="003814F4"/>
    <w:rsid w:val="00384519"/>
    <w:rsid w:val="003864BA"/>
    <w:rsid w:val="00386E2F"/>
    <w:rsid w:val="00387C10"/>
    <w:rsid w:val="00391A7F"/>
    <w:rsid w:val="00391F20"/>
    <w:rsid w:val="003971B1"/>
    <w:rsid w:val="003975D4"/>
    <w:rsid w:val="003A052A"/>
    <w:rsid w:val="003A34B6"/>
    <w:rsid w:val="003A4520"/>
    <w:rsid w:val="003A6941"/>
    <w:rsid w:val="003B3167"/>
    <w:rsid w:val="003B388F"/>
    <w:rsid w:val="003B3E22"/>
    <w:rsid w:val="003B46DF"/>
    <w:rsid w:val="003B4F5C"/>
    <w:rsid w:val="003B6395"/>
    <w:rsid w:val="003C73A6"/>
    <w:rsid w:val="003D001C"/>
    <w:rsid w:val="003D31CB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372A"/>
    <w:rsid w:val="00406602"/>
    <w:rsid w:val="00407F57"/>
    <w:rsid w:val="00411D19"/>
    <w:rsid w:val="00416B3A"/>
    <w:rsid w:val="00416FD1"/>
    <w:rsid w:val="00421CEA"/>
    <w:rsid w:val="0042403E"/>
    <w:rsid w:val="004243DE"/>
    <w:rsid w:val="00431583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3921"/>
    <w:rsid w:val="00455748"/>
    <w:rsid w:val="0045596C"/>
    <w:rsid w:val="00460797"/>
    <w:rsid w:val="00460FBC"/>
    <w:rsid w:val="00462158"/>
    <w:rsid w:val="00463ABA"/>
    <w:rsid w:val="00464E15"/>
    <w:rsid w:val="004650D5"/>
    <w:rsid w:val="004739AF"/>
    <w:rsid w:val="004740AF"/>
    <w:rsid w:val="00474A11"/>
    <w:rsid w:val="00475A44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22A2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5233"/>
    <w:rsid w:val="004D6EAC"/>
    <w:rsid w:val="004D772E"/>
    <w:rsid w:val="004E04B0"/>
    <w:rsid w:val="004E123C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6A7D"/>
    <w:rsid w:val="00516B22"/>
    <w:rsid w:val="00520924"/>
    <w:rsid w:val="005214E5"/>
    <w:rsid w:val="0053506A"/>
    <w:rsid w:val="005369C5"/>
    <w:rsid w:val="00536FE2"/>
    <w:rsid w:val="00541ABF"/>
    <w:rsid w:val="005428B6"/>
    <w:rsid w:val="00546FD9"/>
    <w:rsid w:val="005522FD"/>
    <w:rsid w:val="0055685F"/>
    <w:rsid w:val="00557B2E"/>
    <w:rsid w:val="005613B1"/>
    <w:rsid w:val="00565257"/>
    <w:rsid w:val="00566012"/>
    <w:rsid w:val="00567016"/>
    <w:rsid w:val="0056755A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751C"/>
    <w:rsid w:val="00597788"/>
    <w:rsid w:val="00597C22"/>
    <w:rsid w:val="00597E3A"/>
    <w:rsid w:val="005A04E6"/>
    <w:rsid w:val="005A32FD"/>
    <w:rsid w:val="005A4969"/>
    <w:rsid w:val="005A4C95"/>
    <w:rsid w:val="005A596D"/>
    <w:rsid w:val="005A5E2A"/>
    <w:rsid w:val="005B3659"/>
    <w:rsid w:val="005B640C"/>
    <w:rsid w:val="005C5640"/>
    <w:rsid w:val="005C771B"/>
    <w:rsid w:val="005D3C0B"/>
    <w:rsid w:val="005D504D"/>
    <w:rsid w:val="005D533B"/>
    <w:rsid w:val="005D6FC2"/>
    <w:rsid w:val="005E11AD"/>
    <w:rsid w:val="005E1681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1503F"/>
    <w:rsid w:val="00620B31"/>
    <w:rsid w:val="00621D16"/>
    <w:rsid w:val="00621E04"/>
    <w:rsid w:val="006228C2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60492"/>
    <w:rsid w:val="00660FC5"/>
    <w:rsid w:val="006643DD"/>
    <w:rsid w:val="00665742"/>
    <w:rsid w:val="00666EF5"/>
    <w:rsid w:val="006718F1"/>
    <w:rsid w:val="006726E2"/>
    <w:rsid w:val="00674E35"/>
    <w:rsid w:val="00677B89"/>
    <w:rsid w:val="00680F15"/>
    <w:rsid w:val="00681C06"/>
    <w:rsid w:val="00682179"/>
    <w:rsid w:val="00682B69"/>
    <w:rsid w:val="0068675C"/>
    <w:rsid w:val="00686AAF"/>
    <w:rsid w:val="006916B6"/>
    <w:rsid w:val="006A0138"/>
    <w:rsid w:val="006A1505"/>
    <w:rsid w:val="006A3118"/>
    <w:rsid w:val="006A3B77"/>
    <w:rsid w:val="006A3BF4"/>
    <w:rsid w:val="006A71D1"/>
    <w:rsid w:val="006B1EF8"/>
    <w:rsid w:val="006B2FBD"/>
    <w:rsid w:val="006B5C67"/>
    <w:rsid w:val="006C29C8"/>
    <w:rsid w:val="006C4564"/>
    <w:rsid w:val="006C4A26"/>
    <w:rsid w:val="006C5641"/>
    <w:rsid w:val="006C68B2"/>
    <w:rsid w:val="006D0205"/>
    <w:rsid w:val="006D0894"/>
    <w:rsid w:val="006D113B"/>
    <w:rsid w:val="006D3923"/>
    <w:rsid w:val="006D3A5F"/>
    <w:rsid w:val="006D5875"/>
    <w:rsid w:val="006D5CB4"/>
    <w:rsid w:val="006D6B7B"/>
    <w:rsid w:val="006E0054"/>
    <w:rsid w:val="006E2E7D"/>
    <w:rsid w:val="006E3DB7"/>
    <w:rsid w:val="006E44E0"/>
    <w:rsid w:val="006F0CFF"/>
    <w:rsid w:val="006F0EC5"/>
    <w:rsid w:val="006F1381"/>
    <w:rsid w:val="006F482D"/>
    <w:rsid w:val="006F616F"/>
    <w:rsid w:val="006F6A7A"/>
    <w:rsid w:val="006F6ABD"/>
    <w:rsid w:val="006F6E48"/>
    <w:rsid w:val="006F7AC3"/>
    <w:rsid w:val="00700DCF"/>
    <w:rsid w:val="00701740"/>
    <w:rsid w:val="00707072"/>
    <w:rsid w:val="007075E4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47579"/>
    <w:rsid w:val="00750643"/>
    <w:rsid w:val="007645AC"/>
    <w:rsid w:val="00766557"/>
    <w:rsid w:val="007671F7"/>
    <w:rsid w:val="007732D9"/>
    <w:rsid w:val="00773459"/>
    <w:rsid w:val="00780EEA"/>
    <w:rsid w:val="00781547"/>
    <w:rsid w:val="00781565"/>
    <w:rsid w:val="00784275"/>
    <w:rsid w:val="007843C5"/>
    <w:rsid w:val="007849E1"/>
    <w:rsid w:val="0078667B"/>
    <w:rsid w:val="00786B3C"/>
    <w:rsid w:val="00786CA7"/>
    <w:rsid w:val="00793A4B"/>
    <w:rsid w:val="007975E6"/>
    <w:rsid w:val="007A0A91"/>
    <w:rsid w:val="007A2C09"/>
    <w:rsid w:val="007A47FE"/>
    <w:rsid w:val="007A5320"/>
    <w:rsid w:val="007A66CA"/>
    <w:rsid w:val="007B1453"/>
    <w:rsid w:val="007B148D"/>
    <w:rsid w:val="007B152D"/>
    <w:rsid w:val="007B1CF1"/>
    <w:rsid w:val="007B393E"/>
    <w:rsid w:val="007C2F07"/>
    <w:rsid w:val="007C47A2"/>
    <w:rsid w:val="007C4E6C"/>
    <w:rsid w:val="007D1682"/>
    <w:rsid w:val="007D3E4A"/>
    <w:rsid w:val="007D78BF"/>
    <w:rsid w:val="007D7F48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154"/>
    <w:rsid w:val="00801574"/>
    <w:rsid w:val="00802119"/>
    <w:rsid w:val="00804EC4"/>
    <w:rsid w:val="00806437"/>
    <w:rsid w:val="00820308"/>
    <w:rsid w:val="00820D77"/>
    <w:rsid w:val="00821A02"/>
    <w:rsid w:val="008305A5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3FCC"/>
    <w:rsid w:val="008A5B28"/>
    <w:rsid w:val="008A5DF3"/>
    <w:rsid w:val="008B019F"/>
    <w:rsid w:val="008B21C7"/>
    <w:rsid w:val="008B22BC"/>
    <w:rsid w:val="008B30D6"/>
    <w:rsid w:val="008B40A6"/>
    <w:rsid w:val="008C790D"/>
    <w:rsid w:val="008D054A"/>
    <w:rsid w:val="008D243B"/>
    <w:rsid w:val="008D2706"/>
    <w:rsid w:val="008D44B8"/>
    <w:rsid w:val="008D5AEC"/>
    <w:rsid w:val="008D71CF"/>
    <w:rsid w:val="008E17CE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8F78B9"/>
    <w:rsid w:val="0090124D"/>
    <w:rsid w:val="00901970"/>
    <w:rsid w:val="00901AE1"/>
    <w:rsid w:val="00903EA5"/>
    <w:rsid w:val="00907EAD"/>
    <w:rsid w:val="0091372C"/>
    <w:rsid w:val="0091384C"/>
    <w:rsid w:val="00913CB9"/>
    <w:rsid w:val="00914AE1"/>
    <w:rsid w:val="00914F90"/>
    <w:rsid w:val="0091637A"/>
    <w:rsid w:val="00916FB1"/>
    <w:rsid w:val="00925B84"/>
    <w:rsid w:val="00927B9B"/>
    <w:rsid w:val="00927FC8"/>
    <w:rsid w:val="009309EA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66C7"/>
    <w:rsid w:val="009A6BBF"/>
    <w:rsid w:val="009B3092"/>
    <w:rsid w:val="009B60D7"/>
    <w:rsid w:val="009C2AAC"/>
    <w:rsid w:val="009C3395"/>
    <w:rsid w:val="009D16C4"/>
    <w:rsid w:val="009D2F45"/>
    <w:rsid w:val="009D4CAB"/>
    <w:rsid w:val="009D7938"/>
    <w:rsid w:val="009D7F91"/>
    <w:rsid w:val="009E0A00"/>
    <w:rsid w:val="009E1C67"/>
    <w:rsid w:val="009E3BA0"/>
    <w:rsid w:val="009F093C"/>
    <w:rsid w:val="009F1EDB"/>
    <w:rsid w:val="009F3FC5"/>
    <w:rsid w:val="009F422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09B"/>
    <w:rsid w:val="00A227D5"/>
    <w:rsid w:val="00A312A4"/>
    <w:rsid w:val="00A3165A"/>
    <w:rsid w:val="00A32180"/>
    <w:rsid w:val="00A33E3E"/>
    <w:rsid w:val="00A347BB"/>
    <w:rsid w:val="00A40322"/>
    <w:rsid w:val="00A4194C"/>
    <w:rsid w:val="00A45B3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13DC"/>
    <w:rsid w:val="00A7272D"/>
    <w:rsid w:val="00A738C1"/>
    <w:rsid w:val="00A77399"/>
    <w:rsid w:val="00A81059"/>
    <w:rsid w:val="00A81416"/>
    <w:rsid w:val="00A820F7"/>
    <w:rsid w:val="00A848BF"/>
    <w:rsid w:val="00A856E4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0BB7"/>
    <w:rsid w:val="00AB3496"/>
    <w:rsid w:val="00AB77B3"/>
    <w:rsid w:val="00AC2BFA"/>
    <w:rsid w:val="00AC3B10"/>
    <w:rsid w:val="00AC6675"/>
    <w:rsid w:val="00AD26C4"/>
    <w:rsid w:val="00AD496C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0734C"/>
    <w:rsid w:val="00B07797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B32"/>
    <w:rsid w:val="00B33D30"/>
    <w:rsid w:val="00B36E07"/>
    <w:rsid w:val="00B411CF"/>
    <w:rsid w:val="00B4127A"/>
    <w:rsid w:val="00B41559"/>
    <w:rsid w:val="00B4250E"/>
    <w:rsid w:val="00B4467C"/>
    <w:rsid w:val="00B44F3C"/>
    <w:rsid w:val="00B474D7"/>
    <w:rsid w:val="00B47DF5"/>
    <w:rsid w:val="00B56040"/>
    <w:rsid w:val="00B63521"/>
    <w:rsid w:val="00B63B51"/>
    <w:rsid w:val="00B7075B"/>
    <w:rsid w:val="00B72E1D"/>
    <w:rsid w:val="00B81101"/>
    <w:rsid w:val="00B870D2"/>
    <w:rsid w:val="00B91CDE"/>
    <w:rsid w:val="00BA043C"/>
    <w:rsid w:val="00BA2BFC"/>
    <w:rsid w:val="00BA3A2E"/>
    <w:rsid w:val="00BA5177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0EE2"/>
    <w:rsid w:val="00BD2002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14DED"/>
    <w:rsid w:val="00C15600"/>
    <w:rsid w:val="00C20048"/>
    <w:rsid w:val="00C203D0"/>
    <w:rsid w:val="00C20545"/>
    <w:rsid w:val="00C22F9A"/>
    <w:rsid w:val="00C2359D"/>
    <w:rsid w:val="00C23F0F"/>
    <w:rsid w:val="00C24DBA"/>
    <w:rsid w:val="00C3247A"/>
    <w:rsid w:val="00C35E4E"/>
    <w:rsid w:val="00C37073"/>
    <w:rsid w:val="00C41400"/>
    <w:rsid w:val="00C45F6B"/>
    <w:rsid w:val="00C46779"/>
    <w:rsid w:val="00C510FF"/>
    <w:rsid w:val="00C5132C"/>
    <w:rsid w:val="00C52425"/>
    <w:rsid w:val="00C52A37"/>
    <w:rsid w:val="00C622FD"/>
    <w:rsid w:val="00C62E3B"/>
    <w:rsid w:val="00C635A4"/>
    <w:rsid w:val="00C645D1"/>
    <w:rsid w:val="00C67E62"/>
    <w:rsid w:val="00C70999"/>
    <w:rsid w:val="00C70B90"/>
    <w:rsid w:val="00C72A83"/>
    <w:rsid w:val="00C77D8A"/>
    <w:rsid w:val="00C80047"/>
    <w:rsid w:val="00C80161"/>
    <w:rsid w:val="00C803E5"/>
    <w:rsid w:val="00C83985"/>
    <w:rsid w:val="00C843CD"/>
    <w:rsid w:val="00C863F9"/>
    <w:rsid w:val="00C91B82"/>
    <w:rsid w:val="00C92FAA"/>
    <w:rsid w:val="00C956E9"/>
    <w:rsid w:val="00CA086E"/>
    <w:rsid w:val="00CA66CD"/>
    <w:rsid w:val="00CB2D54"/>
    <w:rsid w:val="00CB3E9C"/>
    <w:rsid w:val="00CB550D"/>
    <w:rsid w:val="00CB69E6"/>
    <w:rsid w:val="00CC1B93"/>
    <w:rsid w:val="00CC1ECF"/>
    <w:rsid w:val="00CC3F51"/>
    <w:rsid w:val="00CC7BBA"/>
    <w:rsid w:val="00CE08EB"/>
    <w:rsid w:val="00CE21AD"/>
    <w:rsid w:val="00CE2965"/>
    <w:rsid w:val="00CE6479"/>
    <w:rsid w:val="00CE6C6B"/>
    <w:rsid w:val="00CE7896"/>
    <w:rsid w:val="00CE7900"/>
    <w:rsid w:val="00CF0887"/>
    <w:rsid w:val="00CF3E2D"/>
    <w:rsid w:val="00CF70E2"/>
    <w:rsid w:val="00CF71F8"/>
    <w:rsid w:val="00D01881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7147"/>
    <w:rsid w:val="00D27CDC"/>
    <w:rsid w:val="00D3248A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63BB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01AA"/>
    <w:rsid w:val="00DC1262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06E88"/>
    <w:rsid w:val="00E10B03"/>
    <w:rsid w:val="00E13F05"/>
    <w:rsid w:val="00E1726B"/>
    <w:rsid w:val="00E20269"/>
    <w:rsid w:val="00E20A7E"/>
    <w:rsid w:val="00E223F5"/>
    <w:rsid w:val="00E25366"/>
    <w:rsid w:val="00E25978"/>
    <w:rsid w:val="00E311BC"/>
    <w:rsid w:val="00E33051"/>
    <w:rsid w:val="00E33B80"/>
    <w:rsid w:val="00E3415C"/>
    <w:rsid w:val="00E409B5"/>
    <w:rsid w:val="00E40E52"/>
    <w:rsid w:val="00E4145F"/>
    <w:rsid w:val="00E43BD2"/>
    <w:rsid w:val="00E4557D"/>
    <w:rsid w:val="00E46505"/>
    <w:rsid w:val="00E46F2E"/>
    <w:rsid w:val="00E47D18"/>
    <w:rsid w:val="00E546E8"/>
    <w:rsid w:val="00E55307"/>
    <w:rsid w:val="00E56D8C"/>
    <w:rsid w:val="00E62993"/>
    <w:rsid w:val="00E62A73"/>
    <w:rsid w:val="00E631FD"/>
    <w:rsid w:val="00E64CCB"/>
    <w:rsid w:val="00E65B7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264"/>
    <w:rsid w:val="00E85C91"/>
    <w:rsid w:val="00E879EE"/>
    <w:rsid w:val="00E90C9D"/>
    <w:rsid w:val="00E93ADB"/>
    <w:rsid w:val="00E94366"/>
    <w:rsid w:val="00E949A4"/>
    <w:rsid w:val="00E95BD9"/>
    <w:rsid w:val="00E97A76"/>
    <w:rsid w:val="00EA08FF"/>
    <w:rsid w:val="00EA7E04"/>
    <w:rsid w:val="00EB0953"/>
    <w:rsid w:val="00EB1A09"/>
    <w:rsid w:val="00EB1FE5"/>
    <w:rsid w:val="00EC0EA0"/>
    <w:rsid w:val="00EC2241"/>
    <w:rsid w:val="00EC252B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F013E6"/>
    <w:rsid w:val="00F03563"/>
    <w:rsid w:val="00F049CB"/>
    <w:rsid w:val="00F06CE5"/>
    <w:rsid w:val="00F14CC1"/>
    <w:rsid w:val="00F16691"/>
    <w:rsid w:val="00F1782D"/>
    <w:rsid w:val="00F206CD"/>
    <w:rsid w:val="00F2193C"/>
    <w:rsid w:val="00F22056"/>
    <w:rsid w:val="00F3240E"/>
    <w:rsid w:val="00F34F72"/>
    <w:rsid w:val="00F35BBC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70360"/>
    <w:rsid w:val="00F731E0"/>
    <w:rsid w:val="00F7561B"/>
    <w:rsid w:val="00F767D0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C62A8"/>
    <w:rsid w:val="00FC7102"/>
    <w:rsid w:val="00FC7596"/>
    <w:rsid w:val="00FC78EE"/>
    <w:rsid w:val="00FD06BE"/>
    <w:rsid w:val="00FD0717"/>
    <w:rsid w:val="00FD1829"/>
    <w:rsid w:val="00FE11B8"/>
    <w:rsid w:val="00FE2555"/>
    <w:rsid w:val="00FE300D"/>
    <w:rsid w:val="00FE32A0"/>
    <w:rsid w:val="00FE6CD7"/>
    <w:rsid w:val="00FF22F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8FB33"/>
  <w15:docId w15:val="{3B03B1FC-EBF5-4F93-AD90-CDF89721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600"/>
    <w:pPr>
      <w:widowControl w:val="0"/>
    </w:pPr>
    <w:rPr>
      <w:rFonts w:ascii="Calibri" w:eastAsia="新細明體" w:hAnsi="Calibri" w:cs="Times New Roman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D27147"/>
    <w:pPr>
      <w:numPr>
        <w:numId w:val="9"/>
      </w:numPr>
      <w:adjustRightInd w:val="0"/>
      <w:spacing w:after="240" w:line="440" w:lineRule="exact"/>
      <w:textAlignment w:val="baseline"/>
      <w:outlineLvl w:val="0"/>
    </w:pPr>
    <w:rPr>
      <w:rFonts w:ascii="Arial" w:eastAsia="標楷體" w:hAnsi="Arial" w:cstheme="majorBidi"/>
      <w:bCs/>
      <w:kern w:val="52"/>
      <w:sz w:val="28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27147"/>
    <w:pPr>
      <w:numPr>
        <w:ilvl w:val="1"/>
        <w:numId w:val="9"/>
      </w:numPr>
      <w:adjustRightInd w:val="0"/>
      <w:spacing w:after="240" w:line="440" w:lineRule="exact"/>
      <w:textAlignment w:val="baseline"/>
      <w:outlineLvl w:val="1"/>
    </w:pPr>
    <w:rPr>
      <w:rFonts w:ascii="Arial" w:eastAsia="標楷體" w:hAnsi="Arial" w:cstheme="majorBidi"/>
      <w:bCs/>
      <w:kern w:val="0"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147"/>
    <w:pPr>
      <w:numPr>
        <w:ilvl w:val="2"/>
        <w:numId w:val="9"/>
      </w:numPr>
      <w:adjustRightInd w:val="0"/>
      <w:spacing w:after="240" w:line="440" w:lineRule="exact"/>
      <w:textAlignment w:val="baseline"/>
      <w:outlineLvl w:val="2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27147"/>
    <w:pPr>
      <w:numPr>
        <w:ilvl w:val="3"/>
        <w:numId w:val="9"/>
      </w:numPr>
      <w:adjustRightInd w:val="0"/>
      <w:spacing w:after="240" w:line="440" w:lineRule="exact"/>
      <w:textAlignment w:val="baseline"/>
      <w:outlineLvl w:val="3"/>
    </w:pPr>
    <w:rPr>
      <w:rFonts w:ascii="Arial" w:eastAsia="標楷體" w:hAnsi="Arial" w:cstheme="majorBidi"/>
      <w:kern w:val="0"/>
      <w:sz w:val="28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D27147"/>
    <w:pPr>
      <w:numPr>
        <w:ilvl w:val="4"/>
        <w:numId w:val="9"/>
      </w:numPr>
      <w:adjustRightInd w:val="0"/>
      <w:spacing w:after="240" w:line="440" w:lineRule="exact"/>
      <w:textAlignment w:val="baseline"/>
      <w:outlineLvl w:val="4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D27147"/>
    <w:pPr>
      <w:numPr>
        <w:ilvl w:val="5"/>
        <w:numId w:val="9"/>
      </w:numPr>
      <w:adjustRightInd w:val="0"/>
      <w:spacing w:after="240" w:line="440" w:lineRule="exact"/>
      <w:textAlignment w:val="baseline"/>
      <w:outlineLvl w:val="5"/>
    </w:pPr>
    <w:rPr>
      <w:rFonts w:ascii="Arial" w:eastAsia="標楷體" w:hAnsi="Arial" w:cstheme="majorBidi"/>
      <w:kern w:val="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rsid w:val="00C15600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rsid w:val="00C15600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156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1560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C5132C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D27147"/>
    <w:rPr>
      <w:rFonts w:ascii="Arial" w:eastAsia="標楷體" w:hAnsi="Arial" w:cstheme="majorBidi"/>
      <w:bCs/>
      <w:kern w:val="52"/>
      <w:sz w:val="28"/>
      <w:szCs w:val="52"/>
    </w:rPr>
  </w:style>
  <w:style w:type="paragraph" w:styleId="aa">
    <w:name w:val="TOC Heading"/>
    <w:basedOn w:val="1"/>
    <w:next w:val="a"/>
    <w:uiPriority w:val="39"/>
    <w:semiHidden/>
    <w:unhideWhenUsed/>
    <w:qFormat/>
    <w:rsid w:val="004A22A2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A22A2"/>
  </w:style>
  <w:style w:type="character" w:styleId="ab">
    <w:name w:val="Hyperlink"/>
    <w:basedOn w:val="a0"/>
    <w:uiPriority w:val="99"/>
    <w:unhideWhenUsed/>
    <w:rsid w:val="004A22A2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E949A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標題 2 字元"/>
    <w:basedOn w:val="a0"/>
    <w:link w:val="2"/>
    <w:uiPriority w:val="9"/>
    <w:rsid w:val="00D27147"/>
    <w:rPr>
      <w:rFonts w:ascii="Arial" w:eastAsia="標楷體" w:hAnsi="Arial" w:cstheme="majorBidi"/>
      <w:bCs/>
      <w:kern w:val="0"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40">
    <w:name w:val="標題 4 字元"/>
    <w:basedOn w:val="a0"/>
    <w:link w:val="4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character" w:customStyle="1" w:styleId="50">
    <w:name w:val="標題 5 字元"/>
    <w:basedOn w:val="a0"/>
    <w:link w:val="5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60">
    <w:name w:val="標題 6 字元"/>
    <w:basedOn w:val="a0"/>
    <w:link w:val="6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paragraph" w:styleId="21">
    <w:name w:val="toc 2"/>
    <w:basedOn w:val="a"/>
    <w:next w:val="a"/>
    <w:autoRedefine/>
    <w:uiPriority w:val="39"/>
    <w:unhideWhenUsed/>
    <w:rsid w:val="005E168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5E1681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bccs\&#39015;&#21839;&#26381;&#21209;\&#36914;&#34892;&#20013;&#23560;&#26696;\&#22283;&#31435;&#28023;&#27915;&#29983;&#29289;&#21338;&#29289;&#39208;98.09.09\ISMS&#25991;&#20214;\&#31995;&#32113;&#25991;&#20214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系統文件範本</Template>
  <TotalTime>110</TotalTime>
  <Pages>4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23</cp:revision>
  <cp:lastPrinted>2015-10-06T02:14:00Z</cp:lastPrinted>
  <dcterms:created xsi:type="dcterms:W3CDTF">2015-10-06T02:14:00Z</dcterms:created>
  <dcterms:modified xsi:type="dcterms:W3CDTF">2023-09-27T03:56:00Z</dcterms:modified>
</cp:coreProperties>
</file>